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4C1" w:rsidRPr="007B4A69" w:rsidRDefault="00B74CE8" w:rsidP="00924952">
      <w:pPr>
        <w:ind w:right="-709"/>
        <w:jc w:val="center"/>
        <w:rPr>
          <w:rFonts w:ascii="Freestyle Script" w:hAnsi="Freestyle Script" w:cs="Arial"/>
          <w:sz w:val="32"/>
          <w:szCs w:val="32"/>
        </w:rPr>
      </w:pPr>
      <w:r w:rsidRPr="007B4A69">
        <w:rPr>
          <w:rFonts w:ascii="Freestyle Script" w:hAnsi="Freestyle Script" w:cs="Arial"/>
          <w:sz w:val="32"/>
          <w:szCs w:val="32"/>
        </w:rPr>
        <w:t xml:space="preserve">ALUNA: </w:t>
      </w:r>
      <w:r w:rsidR="00A8413F">
        <w:rPr>
          <w:rFonts w:ascii="Freestyle Script" w:hAnsi="Freestyle Script" w:cs="Arial"/>
          <w:sz w:val="32"/>
          <w:szCs w:val="32"/>
        </w:rPr>
        <w:t>EDILEUZA</w:t>
      </w:r>
      <w:r w:rsidRPr="007B4A69">
        <w:rPr>
          <w:rFonts w:ascii="Freestyle Script" w:hAnsi="Freestyle Script" w:cs="Arial"/>
          <w:sz w:val="32"/>
          <w:szCs w:val="32"/>
        </w:rPr>
        <w:t xml:space="preserve">     DATA</w:t>
      </w:r>
      <w:r w:rsidR="00402286" w:rsidRPr="007B4A69">
        <w:rPr>
          <w:rFonts w:ascii="Freestyle Script" w:hAnsi="Freestyle Script" w:cs="Arial"/>
          <w:sz w:val="32"/>
          <w:szCs w:val="32"/>
        </w:rPr>
        <w:t>:</w:t>
      </w:r>
      <w:r w:rsidR="006C0439">
        <w:rPr>
          <w:rFonts w:ascii="Freestyle Script" w:hAnsi="Freestyle Script" w:cs="Arial"/>
          <w:sz w:val="32"/>
          <w:szCs w:val="32"/>
        </w:rPr>
        <w:t xml:space="preserve"> JANEIRO 26</w:t>
      </w:r>
    </w:p>
    <w:tbl>
      <w:tblPr>
        <w:tblpPr w:leftFromText="141" w:rightFromText="141" w:vertAnchor="page" w:horzAnchor="margin" w:tblpXSpec="center" w:tblpY="2524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992"/>
        <w:gridCol w:w="2371"/>
        <w:gridCol w:w="3474"/>
      </w:tblGrid>
      <w:tr w:rsidR="00B714C1" w:rsidRPr="007B4A69" w:rsidTr="002D4FE8">
        <w:tc>
          <w:tcPr>
            <w:tcW w:w="3936" w:type="dxa"/>
            <w:tcBorders>
              <w:right w:val="nil"/>
            </w:tcBorders>
            <w:shd w:val="clear" w:color="auto" w:fill="FFFFFF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 xml:space="preserve">TREINO </w:t>
            </w:r>
            <w:r w:rsidR="002E2E39" w:rsidRPr="007B4A69">
              <w:rPr>
                <w:rFonts w:ascii="Freestyle Script" w:hAnsi="Freestyle Script" w:cs="Arial"/>
                <w:b/>
                <w:bCs/>
              </w:rPr>
              <w:t>A</w:t>
            </w:r>
            <w:r w:rsidRPr="007B4A69">
              <w:rPr>
                <w:rFonts w:ascii="Freestyle Script" w:hAnsi="Freestyle Script" w:cs="Arial"/>
                <w:b/>
                <w:bCs/>
              </w:rPr>
              <w:t xml:space="preserve"> </w:t>
            </w:r>
            <w:r w:rsidR="005B435A" w:rsidRPr="007B4A69">
              <w:rPr>
                <w:rFonts w:ascii="Freestyle Script" w:hAnsi="Freestyle Script" w:cs="Arial"/>
                <w:b/>
                <w:bCs/>
              </w:rPr>
              <w:t>C/B</w:t>
            </w:r>
            <w:r w:rsidR="00375716" w:rsidRPr="007B4A69">
              <w:rPr>
                <w:rFonts w:ascii="Freestyle Script" w:hAnsi="Freestyle Script" w:cs="Arial"/>
                <w:b/>
                <w:bCs/>
              </w:rPr>
              <w:t xml:space="preserve"> INFERIORES</w:t>
            </w:r>
          </w:p>
        </w:tc>
        <w:tc>
          <w:tcPr>
            <w:tcW w:w="992" w:type="dxa"/>
            <w:tcBorders>
              <w:left w:val="nil"/>
              <w:right w:val="nil"/>
            </w:tcBorders>
            <w:shd w:val="clear" w:color="auto" w:fill="FFFFFF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  <w:tc>
          <w:tcPr>
            <w:tcW w:w="2371" w:type="dxa"/>
            <w:tcBorders>
              <w:left w:val="nil"/>
              <w:right w:val="nil"/>
            </w:tcBorders>
            <w:shd w:val="clear" w:color="auto" w:fill="FFFFFF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  <w:tc>
          <w:tcPr>
            <w:tcW w:w="3474" w:type="dxa"/>
            <w:tcBorders>
              <w:left w:val="nil"/>
            </w:tcBorders>
            <w:shd w:val="clear" w:color="auto" w:fill="FFFFFF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B714C1" w:rsidRPr="007B4A69" w:rsidTr="002D4FE8">
        <w:tc>
          <w:tcPr>
            <w:tcW w:w="3936" w:type="dxa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>EXERCÍ</w:t>
            </w:r>
            <w:r w:rsidR="008E129A" w:rsidRPr="007B4A69">
              <w:rPr>
                <w:rFonts w:ascii="Freestyle Script" w:hAnsi="Freestyle Script" w:cs="Arial"/>
                <w:b/>
                <w:bCs/>
              </w:rPr>
              <w:t>CIOS</w:t>
            </w:r>
          </w:p>
        </w:tc>
        <w:tc>
          <w:tcPr>
            <w:tcW w:w="992" w:type="dxa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>SÉRIES</w:t>
            </w:r>
          </w:p>
        </w:tc>
        <w:tc>
          <w:tcPr>
            <w:tcW w:w="2371" w:type="dxa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>REPETIÇÕES</w:t>
            </w:r>
          </w:p>
        </w:tc>
        <w:tc>
          <w:tcPr>
            <w:tcW w:w="3474" w:type="dxa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</w:p>
        </w:tc>
      </w:tr>
      <w:tr w:rsidR="00B714C1" w:rsidRPr="007B4A69" w:rsidTr="002D4FE8">
        <w:tc>
          <w:tcPr>
            <w:tcW w:w="3936" w:type="dxa"/>
          </w:tcPr>
          <w:p w:rsidR="00B714C1" w:rsidRPr="007B4A69" w:rsidRDefault="0081694E" w:rsidP="00983C04">
            <w:pPr>
              <w:tabs>
                <w:tab w:val="left" w:pos="2826"/>
              </w:tabs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>AGACHAMENTO</w:t>
            </w:r>
            <w:r w:rsidR="00495A44">
              <w:rPr>
                <w:rFonts w:ascii="Freestyle Script" w:hAnsi="Freestyle Script" w:cs="Arial"/>
              </w:rPr>
              <w:t xml:space="preserve"> </w:t>
            </w:r>
            <w:r w:rsidR="00AB5262">
              <w:rPr>
                <w:rFonts w:ascii="Freestyle Script" w:hAnsi="Freestyle Script" w:cs="Arial"/>
              </w:rPr>
              <w:t>FRONTAL</w:t>
            </w:r>
          </w:p>
        </w:tc>
        <w:tc>
          <w:tcPr>
            <w:tcW w:w="992" w:type="dxa"/>
          </w:tcPr>
          <w:p w:rsidR="00B714C1" w:rsidRPr="007B4A69" w:rsidRDefault="00303126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B714C1" w:rsidRPr="007B4A69" w:rsidRDefault="00A23747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</w:t>
            </w:r>
            <w:r w:rsidR="00CA1F4A">
              <w:rPr>
                <w:rFonts w:ascii="Freestyle Script" w:hAnsi="Freestyle Script" w:cs="Arial"/>
              </w:rPr>
              <w:t>2</w:t>
            </w:r>
          </w:p>
        </w:tc>
        <w:tc>
          <w:tcPr>
            <w:tcW w:w="3474" w:type="dxa"/>
          </w:tcPr>
          <w:p w:rsidR="00B714C1" w:rsidRPr="007B4A69" w:rsidRDefault="00B714C1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0C5AEC" w:rsidRPr="007B4A69" w:rsidTr="002D4FE8">
        <w:tc>
          <w:tcPr>
            <w:tcW w:w="3936" w:type="dxa"/>
          </w:tcPr>
          <w:p w:rsidR="000C5AEC" w:rsidRPr="007B4A69" w:rsidRDefault="00A23747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PUXADA FRENTE </w:t>
            </w:r>
            <w:r w:rsidR="00CA1F4A">
              <w:rPr>
                <w:rFonts w:ascii="Freestyle Script" w:hAnsi="Freestyle Script" w:cs="Arial"/>
              </w:rPr>
              <w:t>ARTICULADA SUPINADA</w:t>
            </w:r>
          </w:p>
        </w:tc>
        <w:tc>
          <w:tcPr>
            <w:tcW w:w="992" w:type="dxa"/>
          </w:tcPr>
          <w:p w:rsidR="000C5AEC" w:rsidRPr="007B4A69" w:rsidRDefault="00303126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0C5AEC" w:rsidRPr="007B4A69" w:rsidRDefault="005E5A3C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3474" w:type="dxa"/>
          </w:tcPr>
          <w:p w:rsidR="000C5AEC" w:rsidRPr="007B4A69" w:rsidRDefault="000C5AEC" w:rsidP="00B74CE8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B35823" w:rsidRPr="007B4A69" w:rsidTr="002D4FE8">
        <w:tc>
          <w:tcPr>
            <w:tcW w:w="3936" w:type="dxa"/>
          </w:tcPr>
          <w:p w:rsidR="00B35823" w:rsidRPr="007B4A69" w:rsidRDefault="006C0439" w:rsidP="00B35823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CADEIRA </w:t>
            </w:r>
            <w:r w:rsidR="0081694E" w:rsidRPr="007B4A69">
              <w:rPr>
                <w:rFonts w:ascii="Freestyle Script" w:hAnsi="Freestyle Script" w:cs="Arial"/>
              </w:rPr>
              <w:t xml:space="preserve">EXTENSORA </w:t>
            </w:r>
          </w:p>
        </w:tc>
        <w:tc>
          <w:tcPr>
            <w:tcW w:w="992" w:type="dxa"/>
          </w:tcPr>
          <w:p w:rsidR="000B1473" w:rsidRPr="007B4A69" w:rsidRDefault="00303126" w:rsidP="00B35823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B35823" w:rsidRPr="007B4A69" w:rsidRDefault="00A20884" w:rsidP="00B35823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</w:t>
            </w:r>
            <w:r w:rsidR="0001481F">
              <w:rPr>
                <w:rFonts w:ascii="Freestyle Script" w:hAnsi="Freestyle Script" w:cs="Arial"/>
              </w:rPr>
              <w:t>2</w:t>
            </w:r>
          </w:p>
        </w:tc>
        <w:tc>
          <w:tcPr>
            <w:tcW w:w="3474" w:type="dxa"/>
          </w:tcPr>
          <w:p w:rsidR="00B35823" w:rsidRPr="007B4A69" w:rsidRDefault="00B35823" w:rsidP="00B35823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C5280E" w:rsidRPr="007B4A69" w:rsidTr="002D4FE8">
        <w:tc>
          <w:tcPr>
            <w:tcW w:w="3936" w:type="dxa"/>
          </w:tcPr>
          <w:p w:rsidR="00C5280E" w:rsidRPr="007B4A69" w:rsidRDefault="002D4FE8" w:rsidP="00C5280E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BICEPS </w:t>
            </w:r>
            <w:r w:rsidR="00CA1F4A">
              <w:rPr>
                <w:rFonts w:ascii="Freestyle Script" w:hAnsi="Freestyle Script" w:cs="Arial"/>
              </w:rPr>
              <w:t>DIRETA HALTER</w:t>
            </w:r>
          </w:p>
        </w:tc>
        <w:tc>
          <w:tcPr>
            <w:tcW w:w="992" w:type="dxa"/>
          </w:tcPr>
          <w:p w:rsidR="00C5280E" w:rsidRPr="007B4A69" w:rsidRDefault="00303126" w:rsidP="00C5280E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C5280E" w:rsidRPr="007B4A69" w:rsidRDefault="00495A44" w:rsidP="00C5280E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3474" w:type="dxa"/>
          </w:tcPr>
          <w:p w:rsidR="00C5280E" w:rsidRPr="007B4A69" w:rsidRDefault="00C5280E" w:rsidP="00C5280E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F8615D" w:rsidRPr="007B4A69" w:rsidTr="002D4FE8">
        <w:tc>
          <w:tcPr>
            <w:tcW w:w="3936" w:type="dxa"/>
          </w:tcPr>
          <w:p w:rsidR="00457F2C" w:rsidRPr="007B4A69" w:rsidRDefault="00CA1F4A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AFUNDO</w:t>
            </w:r>
            <w:r w:rsidR="006C0439">
              <w:rPr>
                <w:rFonts w:ascii="Freestyle Script" w:hAnsi="Freestyle Script" w:cs="Arial"/>
              </w:rPr>
              <w:t xml:space="preserve"> COM APOIO</w:t>
            </w:r>
          </w:p>
        </w:tc>
        <w:tc>
          <w:tcPr>
            <w:tcW w:w="992" w:type="dxa"/>
          </w:tcPr>
          <w:p w:rsidR="00F8615D" w:rsidRPr="007B4A69" w:rsidRDefault="00495A44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3</w:t>
            </w:r>
          </w:p>
        </w:tc>
        <w:tc>
          <w:tcPr>
            <w:tcW w:w="2371" w:type="dxa"/>
          </w:tcPr>
          <w:p w:rsidR="00F8615D" w:rsidRPr="007B4A69" w:rsidRDefault="005E5A3C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</w:t>
            </w:r>
            <w:r w:rsidR="00A20884">
              <w:rPr>
                <w:rFonts w:ascii="Freestyle Script" w:hAnsi="Freestyle Script" w:cs="Arial"/>
              </w:rPr>
              <w:t>2</w:t>
            </w:r>
          </w:p>
        </w:tc>
        <w:tc>
          <w:tcPr>
            <w:tcW w:w="3474" w:type="dxa"/>
          </w:tcPr>
          <w:p w:rsidR="00F8615D" w:rsidRPr="007B4A69" w:rsidRDefault="00F8615D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F8615D" w:rsidRPr="007B4A69" w:rsidTr="002D4FE8">
        <w:tc>
          <w:tcPr>
            <w:tcW w:w="3936" w:type="dxa"/>
          </w:tcPr>
          <w:p w:rsidR="00F8615D" w:rsidRPr="007B4A69" w:rsidRDefault="00A20884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REMADA BAIXA SUPINADA</w:t>
            </w:r>
            <w:r w:rsidR="00CA1F4A">
              <w:rPr>
                <w:rFonts w:ascii="Freestyle Script" w:hAnsi="Freestyle Script" w:cs="Arial"/>
              </w:rPr>
              <w:t xml:space="preserve"> </w:t>
            </w:r>
          </w:p>
        </w:tc>
        <w:tc>
          <w:tcPr>
            <w:tcW w:w="992" w:type="dxa"/>
          </w:tcPr>
          <w:p w:rsidR="00F8615D" w:rsidRPr="007B4A69" w:rsidRDefault="00495A44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3</w:t>
            </w:r>
          </w:p>
        </w:tc>
        <w:tc>
          <w:tcPr>
            <w:tcW w:w="2371" w:type="dxa"/>
          </w:tcPr>
          <w:p w:rsidR="00F8615D" w:rsidRPr="007B4A69" w:rsidRDefault="00495A44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3474" w:type="dxa"/>
          </w:tcPr>
          <w:p w:rsidR="00F8615D" w:rsidRPr="007B4A69" w:rsidRDefault="00F8615D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F8615D" w:rsidRPr="007B4A69" w:rsidTr="002D4FE8">
        <w:tc>
          <w:tcPr>
            <w:tcW w:w="3936" w:type="dxa"/>
          </w:tcPr>
          <w:p w:rsidR="00F8615D" w:rsidRPr="007B4A69" w:rsidRDefault="00DD5B2C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ABDUÇÃO NO CROSS</w:t>
            </w:r>
          </w:p>
        </w:tc>
        <w:tc>
          <w:tcPr>
            <w:tcW w:w="992" w:type="dxa"/>
          </w:tcPr>
          <w:p w:rsidR="00F8615D" w:rsidRPr="007B4A69" w:rsidRDefault="00CA1F4A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F8615D" w:rsidRPr="007B4A69" w:rsidRDefault="00885F40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>1</w:t>
            </w:r>
            <w:r w:rsidR="00DD5B2C">
              <w:rPr>
                <w:rFonts w:ascii="Freestyle Script" w:hAnsi="Freestyle Script" w:cs="Arial"/>
              </w:rPr>
              <w:t>2</w:t>
            </w:r>
          </w:p>
        </w:tc>
        <w:tc>
          <w:tcPr>
            <w:tcW w:w="3474" w:type="dxa"/>
          </w:tcPr>
          <w:p w:rsidR="00F8615D" w:rsidRPr="007B4A69" w:rsidRDefault="00F8615D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F8615D" w:rsidRPr="007B4A69" w:rsidTr="002D4FE8">
        <w:trPr>
          <w:trHeight w:val="60"/>
        </w:trPr>
        <w:tc>
          <w:tcPr>
            <w:tcW w:w="3936" w:type="dxa"/>
          </w:tcPr>
          <w:p w:rsidR="00F8615D" w:rsidRPr="007B4A69" w:rsidRDefault="006C0439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PUXADA FRENTE NEUTRA</w:t>
            </w:r>
          </w:p>
        </w:tc>
        <w:tc>
          <w:tcPr>
            <w:tcW w:w="992" w:type="dxa"/>
          </w:tcPr>
          <w:p w:rsidR="00F8615D" w:rsidRPr="007B4A69" w:rsidRDefault="00303126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F8615D" w:rsidRPr="007B4A69" w:rsidRDefault="006953F8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>1</w:t>
            </w:r>
            <w:r w:rsidR="00CA1F4A">
              <w:rPr>
                <w:rFonts w:ascii="Freestyle Script" w:hAnsi="Freestyle Script" w:cs="Arial"/>
              </w:rPr>
              <w:t>2</w:t>
            </w:r>
          </w:p>
        </w:tc>
        <w:tc>
          <w:tcPr>
            <w:tcW w:w="3474" w:type="dxa"/>
          </w:tcPr>
          <w:p w:rsidR="00F8615D" w:rsidRPr="007B4A69" w:rsidRDefault="00F8615D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DD5B2C" w:rsidRPr="007B4A69" w:rsidTr="002D4FE8">
        <w:trPr>
          <w:trHeight w:val="60"/>
        </w:trPr>
        <w:tc>
          <w:tcPr>
            <w:tcW w:w="3936" w:type="dxa"/>
          </w:tcPr>
          <w:p w:rsidR="00DD5B2C" w:rsidRDefault="00DD5B2C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PANTURRILHA</w:t>
            </w:r>
          </w:p>
        </w:tc>
        <w:tc>
          <w:tcPr>
            <w:tcW w:w="992" w:type="dxa"/>
          </w:tcPr>
          <w:p w:rsidR="00DD5B2C" w:rsidRDefault="00DD5B2C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DD5B2C" w:rsidRPr="007B4A69" w:rsidRDefault="00DD5B2C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3474" w:type="dxa"/>
          </w:tcPr>
          <w:p w:rsidR="00DD5B2C" w:rsidRPr="007B4A69" w:rsidRDefault="00DD5B2C" w:rsidP="00F8615D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E54DFC" w:rsidRPr="007B4A69" w:rsidTr="002D4FE8">
        <w:trPr>
          <w:trHeight w:val="60"/>
        </w:trPr>
        <w:tc>
          <w:tcPr>
            <w:tcW w:w="3936" w:type="dxa"/>
          </w:tcPr>
          <w:p w:rsidR="00E54DFC" w:rsidRPr="007B4A69" w:rsidRDefault="002818A3" w:rsidP="00E54DFC">
            <w:pPr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 xml:space="preserve">ABS </w:t>
            </w:r>
            <w:r w:rsidR="00CA1F4A">
              <w:rPr>
                <w:rFonts w:ascii="Freestyle Script" w:hAnsi="Freestyle Script" w:cs="Arial"/>
              </w:rPr>
              <w:t>SUPRA SOLO</w:t>
            </w:r>
            <w:r w:rsidR="006C0439">
              <w:rPr>
                <w:rFonts w:ascii="Freestyle Script" w:hAnsi="Freestyle Script" w:cs="Arial"/>
              </w:rPr>
              <w:t>/PULLOVER</w:t>
            </w:r>
          </w:p>
        </w:tc>
        <w:tc>
          <w:tcPr>
            <w:tcW w:w="992" w:type="dxa"/>
          </w:tcPr>
          <w:p w:rsidR="00E54DFC" w:rsidRPr="007B4A69" w:rsidRDefault="00303126" w:rsidP="00E54DFC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371" w:type="dxa"/>
          </w:tcPr>
          <w:p w:rsidR="00E54DFC" w:rsidRPr="007B4A69" w:rsidRDefault="00885F40" w:rsidP="00E54DFC">
            <w:pPr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>12</w:t>
            </w:r>
            <w:r w:rsidR="006C0439">
              <w:rPr>
                <w:rFonts w:ascii="Freestyle Script" w:hAnsi="Freestyle Script" w:cs="Arial"/>
              </w:rPr>
              <w:t>/12</w:t>
            </w:r>
          </w:p>
        </w:tc>
        <w:tc>
          <w:tcPr>
            <w:tcW w:w="3474" w:type="dxa"/>
          </w:tcPr>
          <w:p w:rsidR="00E54DFC" w:rsidRPr="007B4A69" w:rsidRDefault="00E54DFC" w:rsidP="00E54DFC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</w:tbl>
    <w:p w:rsidR="00B714C1" w:rsidRPr="007B4A69" w:rsidRDefault="00B714C1" w:rsidP="00D427C4">
      <w:pPr>
        <w:rPr>
          <w:rFonts w:ascii="Freestyle Script" w:hAnsi="Freestyle Script"/>
        </w:rPr>
      </w:pP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851"/>
        <w:gridCol w:w="2543"/>
        <w:gridCol w:w="2843"/>
      </w:tblGrid>
      <w:tr w:rsidR="00D427C4" w:rsidRPr="007B4A69" w:rsidTr="00E636E8">
        <w:tc>
          <w:tcPr>
            <w:tcW w:w="4536" w:type="dxa"/>
            <w:tcBorders>
              <w:right w:val="nil"/>
            </w:tcBorders>
            <w:shd w:val="clear" w:color="auto" w:fill="FFFFFF"/>
          </w:tcPr>
          <w:p w:rsidR="00D427C4" w:rsidRPr="007B4A69" w:rsidRDefault="00D427C4" w:rsidP="007767A3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 xml:space="preserve">TREINO </w:t>
            </w:r>
            <w:r w:rsidR="002E2E39" w:rsidRPr="007B4A69">
              <w:rPr>
                <w:rFonts w:ascii="Freestyle Script" w:hAnsi="Freestyle Script" w:cs="Arial"/>
                <w:b/>
                <w:bCs/>
              </w:rPr>
              <w:t>B</w:t>
            </w:r>
            <w:r w:rsidRPr="007B4A69">
              <w:rPr>
                <w:rFonts w:ascii="Freestyle Script" w:hAnsi="Freestyle Script" w:cs="Arial"/>
                <w:b/>
                <w:bCs/>
              </w:rPr>
              <w:t xml:space="preserve"> </w:t>
            </w:r>
            <w:r w:rsidR="006953F8" w:rsidRPr="007B4A69">
              <w:rPr>
                <w:rFonts w:ascii="Freestyle Script" w:hAnsi="Freestyle Script" w:cs="Arial"/>
                <w:b/>
                <w:bCs/>
              </w:rPr>
              <w:t>T/P/O</w:t>
            </w:r>
            <w:r w:rsidR="00375716" w:rsidRPr="007B4A69">
              <w:rPr>
                <w:rFonts w:ascii="Freestyle Script" w:hAnsi="Freestyle Script" w:cs="Arial"/>
                <w:b/>
                <w:bCs/>
              </w:rPr>
              <w:t xml:space="preserve"> INFERIORES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auto" w:fill="FFFFFF"/>
          </w:tcPr>
          <w:p w:rsidR="00D427C4" w:rsidRPr="007B4A69" w:rsidRDefault="00D427C4" w:rsidP="007767A3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  <w:tc>
          <w:tcPr>
            <w:tcW w:w="2543" w:type="dxa"/>
            <w:tcBorders>
              <w:left w:val="nil"/>
              <w:right w:val="nil"/>
            </w:tcBorders>
            <w:shd w:val="clear" w:color="auto" w:fill="FFFFFF"/>
          </w:tcPr>
          <w:p w:rsidR="00D427C4" w:rsidRPr="007B4A69" w:rsidRDefault="00D427C4" w:rsidP="007767A3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  <w:tc>
          <w:tcPr>
            <w:tcW w:w="2843" w:type="dxa"/>
            <w:tcBorders>
              <w:left w:val="nil"/>
            </w:tcBorders>
            <w:shd w:val="clear" w:color="auto" w:fill="FFFFFF"/>
          </w:tcPr>
          <w:p w:rsidR="00D427C4" w:rsidRPr="007B4A69" w:rsidRDefault="00D427C4" w:rsidP="007767A3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02256E" w:rsidRPr="007B4A69" w:rsidTr="00E636E8">
        <w:tc>
          <w:tcPr>
            <w:tcW w:w="4536" w:type="dxa"/>
          </w:tcPr>
          <w:p w:rsidR="0002256E" w:rsidRPr="007B4A69" w:rsidRDefault="0002256E" w:rsidP="0002256E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>EXERCÍCIO</w:t>
            </w:r>
          </w:p>
        </w:tc>
        <w:tc>
          <w:tcPr>
            <w:tcW w:w="851" w:type="dxa"/>
          </w:tcPr>
          <w:p w:rsidR="0002256E" w:rsidRPr="007B4A69" w:rsidRDefault="0002256E" w:rsidP="0002256E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>SÉRIES</w:t>
            </w:r>
          </w:p>
        </w:tc>
        <w:tc>
          <w:tcPr>
            <w:tcW w:w="2543" w:type="dxa"/>
          </w:tcPr>
          <w:p w:rsidR="0002256E" w:rsidRPr="007B4A69" w:rsidRDefault="0002256E" w:rsidP="0002256E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  <w:r w:rsidRPr="007B4A69">
              <w:rPr>
                <w:rFonts w:ascii="Freestyle Script" w:hAnsi="Freestyle Script" w:cs="Arial"/>
                <w:b/>
                <w:bCs/>
              </w:rPr>
              <w:t>REPETIÇÕES</w:t>
            </w:r>
          </w:p>
        </w:tc>
        <w:tc>
          <w:tcPr>
            <w:tcW w:w="2843" w:type="dxa"/>
          </w:tcPr>
          <w:p w:rsidR="0002256E" w:rsidRPr="007B4A69" w:rsidRDefault="0002256E" w:rsidP="0002256E">
            <w:pPr>
              <w:spacing w:after="0" w:line="240" w:lineRule="auto"/>
              <w:rPr>
                <w:rFonts w:ascii="Freestyle Script" w:hAnsi="Freestyle Script" w:cs="Arial"/>
                <w:b/>
                <w:bCs/>
              </w:rPr>
            </w:pPr>
          </w:p>
        </w:tc>
      </w:tr>
      <w:tr w:rsidR="00424486" w:rsidRPr="007B4A69" w:rsidTr="00E636E8">
        <w:tc>
          <w:tcPr>
            <w:tcW w:w="4536" w:type="dxa"/>
          </w:tcPr>
          <w:p w:rsidR="00424486" w:rsidRPr="007B4A69" w:rsidRDefault="005E5A3C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STIFF </w:t>
            </w:r>
            <w:r w:rsidR="00CA1F4A">
              <w:rPr>
                <w:rFonts w:ascii="Freestyle Script" w:hAnsi="Freestyle Script" w:cs="Arial"/>
              </w:rPr>
              <w:t>BARRA</w:t>
            </w:r>
            <w:r w:rsidR="00844CE5">
              <w:rPr>
                <w:rFonts w:ascii="Freestyle Script" w:hAnsi="Freestyle Script" w:cs="Arial"/>
              </w:rPr>
              <w:t xml:space="preserve"> OU BOM DIA ANILH</w:t>
            </w:r>
            <w:r w:rsidR="006C0439">
              <w:rPr>
                <w:rFonts w:ascii="Freestyle Script" w:hAnsi="Freestyle Script" w:cs="Arial"/>
              </w:rPr>
              <w:t>A</w:t>
            </w:r>
          </w:p>
        </w:tc>
        <w:tc>
          <w:tcPr>
            <w:tcW w:w="851" w:type="dxa"/>
          </w:tcPr>
          <w:p w:rsidR="00E67DD7" w:rsidRPr="007B4A69" w:rsidRDefault="00303126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D0637A" w:rsidRPr="007B4A69" w:rsidRDefault="000A21E2" w:rsidP="00424486">
            <w:pPr>
              <w:tabs>
                <w:tab w:val="left" w:pos="960"/>
              </w:tabs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424486" w:rsidRPr="007B4A69" w:rsidRDefault="00424486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424486" w:rsidRPr="007B4A69" w:rsidTr="00E636E8">
        <w:trPr>
          <w:trHeight w:val="183"/>
        </w:trPr>
        <w:tc>
          <w:tcPr>
            <w:tcW w:w="4536" w:type="dxa"/>
          </w:tcPr>
          <w:p w:rsidR="005D364B" w:rsidRPr="007B4A69" w:rsidRDefault="002D4FE8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DESENVOLVIMENTO </w:t>
            </w:r>
            <w:r w:rsidR="00CA1F4A">
              <w:rPr>
                <w:rFonts w:ascii="Freestyle Script" w:hAnsi="Freestyle Script" w:cs="Arial"/>
              </w:rPr>
              <w:t>HALTER</w:t>
            </w:r>
          </w:p>
        </w:tc>
        <w:tc>
          <w:tcPr>
            <w:tcW w:w="851" w:type="dxa"/>
          </w:tcPr>
          <w:p w:rsidR="00424486" w:rsidRPr="007B4A69" w:rsidRDefault="00303126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424486" w:rsidRPr="007B4A69" w:rsidRDefault="00CA1F4A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424486" w:rsidRPr="007B4A69" w:rsidRDefault="00424486" w:rsidP="00424486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E636E8">
        <w:tc>
          <w:tcPr>
            <w:tcW w:w="4536" w:type="dxa"/>
          </w:tcPr>
          <w:p w:rsidR="003B015F" w:rsidRPr="007B4A69" w:rsidRDefault="006C0439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ELEVAÇÃO PÉLVICA MÁQUINA</w:t>
            </w:r>
          </w:p>
        </w:tc>
        <w:tc>
          <w:tcPr>
            <w:tcW w:w="851" w:type="dxa"/>
          </w:tcPr>
          <w:p w:rsidR="003B015F" w:rsidRPr="007B4A69" w:rsidRDefault="00CA1F4A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CA1F4A" w:rsidP="00885F40">
            <w:pPr>
              <w:tabs>
                <w:tab w:val="center" w:pos="822"/>
              </w:tabs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0B1473">
        <w:trPr>
          <w:trHeight w:val="94"/>
        </w:trPr>
        <w:tc>
          <w:tcPr>
            <w:tcW w:w="4536" w:type="dxa"/>
          </w:tcPr>
          <w:p w:rsidR="003B015F" w:rsidRPr="007B4A69" w:rsidRDefault="00E636E8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TRÍCEPS </w:t>
            </w:r>
            <w:r w:rsidR="004A0870">
              <w:rPr>
                <w:rFonts w:ascii="Freestyle Script" w:hAnsi="Freestyle Script" w:cs="Arial"/>
              </w:rPr>
              <w:t>CORDA</w:t>
            </w:r>
          </w:p>
        </w:tc>
        <w:tc>
          <w:tcPr>
            <w:tcW w:w="851" w:type="dxa"/>
          </w:tcPr>
          <w:p w:rsidR="003B015F" w:rsidRPr="007B4A69" w:rsidRDefault="00CA1F4A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CA1F4A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E636E8">
        <w:tc>
          <w:tcPr>
            <w:tcW w:w="4536" w:type="dxa"/>
          </w:tcPr>
          <w:p w:rsidR="003B015F" w:rsidRPr="007B4A69" w:rsidRDefault="00171BEE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CADEIRA FLEXORA </w:t>
            </w:r>
          </w:p>
        </w:tc>
        <w:tc>
          <w:tcPr>
            <w:tcW w:w="851" w:type="dxa"/>
          </w:tcPr>
          <w:p w:rsidR="003B015F" w:rsidRPr="007B4A69" w:rsidRDefault="00303126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CA1F4A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E636E8">
        <w:tc>
          <w:tcPr>
            <w:tcW w:w="4536" w:type="dxa"/>
          </w:tcPr>
          <w:p w:rsidR="003B015F" w:rsidRPr="007B4A69" w:rsidRDefault="00DD5B2C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CRUCIFIXO MÁQUINA</w:t>
            </w:r>
          </w:p>
        </w:tc>
        <w:tc>
          <w:tcPr>
            <w:tcW w:w="851" w:type="dxa"/>
          </w:tcPr>
          <w:p w:rsidR="003B015F" w:rsidRPr="007B4A69" w:rsidRDefault="00303126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171BEE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E636E8">
        <w:tc>
          <w:tcPr>
            <w:tcW w:w="4536" w:type="dxa"/>
          </w:tcPr>
          <w:p w:rsidR="003B015F" w:rsidRPr="007B4A69" w:rsidRDefault="00CA1F4A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A</w:t>
            </w:r>
            <w:r w:rsidR="00DD5B2C">
              <w:rPr>
                <w:rFonts w:ascii="Freestyle Script" w:hAnsi="Freestyle Script" w:cs="Arial"/>
              </w:rPr>
              <w:t xml:space="preserve">GACHAMENTO </w:t>
            </w:r>
            <w:r w:rsidR="006C0439">
              <w:rPr>
                <w:rFonts w:ascii="Freestyle Script" w:hAnsi="Freestyle Script" w:cs="Arial"/>
              </w:rPr>
              <w:t>PÊNDULO SEM PESO</w:t>
            </w:r>
          </w:p>
        </w:tc>
        <w:tc>
          <w:tcPr>
            <w:tcW w:w="851" w:type="dxa"/>
          </w:tcPr>
          <w:p w:rsidR="003B015F" w:rsidRPr="007B4A69" w:rsidRDefault="00DD5B2C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A23747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E636E8">
        <w:tc>
          <w:tcPr>
            <w:tcW w:w="4536" w:type="dxa"/>
          </w:tcPr>
          <w:p w:rsidR="003B015F" w:rsidRPr="007B4A69" w:rsidRDefault="00CA1F4A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ELEVAÇÃO LATERAL HALTER</w:t>
            </w:r>
          </w:p>
        </w:tc>
        <w:tc>
          <w:tcPr>
            <w:tcW w:w="851" w:type="dxa"/>
          </w:tcPr>
          <w:p w:rsidR="003B015F" w:rsidRPr="007B4A69" w:rsidRDefault="00DD5B2C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E54DFC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 w:rsidRPr="007B4A69">
              <w:rPr>
                <w:rFonts w:ascii="Freestyle Script" w:hAnsi="Freestyle Script" w:cs="Arial"/>
              </w:rPr>
              <w:t>1</w:t>
            </w:r>
            <w:r w:rsidR="006953F8" w:rsidRPr="007B4A69">
              <w:rPr>
                <w:rFonts w:ascii="Freestyle Script" w:hAnsi="Freestyle Script" w:cs="Arial"/>
              </w:rPr>
              <w:t>2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tabs>
                <w:tab w:val="left" w:pos="930"/>
              </w:tabs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3B015F" w:rsidRPr="007B4A69" w:rsidTr="00E636E8">
        <w:tc>
          <w:tcPr>
            <w:tcW w:w="4536" w:type="dxa"/>
          </w:tcPr>
          <w:p w:rsidR="003B015F" w:rsidRPr="007B4A69" w:rsidRDefault="00495A44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PANTURRILHAS</w:t>
            </w:r>
          </w:p>
        </w:tc>
        <w:tc>
          <w:tcPr>
            <w:tcW w:w="851" w:type="dxa"/>
          </w:tcPr>
          <w:p w:rsidR="003B015F" w:rsidRPr="007B4A69" w:rsidRDefault="00303126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3B015F" w:rsidRPr="007B4A69" w:rsidRDefault="00EA70EB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</w:t>
            </w:r>
            <w:r w:rsidR="004F22EB">
              <w:rPr>
                <w:rFonts w:ascii="Freestyle Script" w:hAnsi="Freestyle Script" w:cs="Arial"/>
              </w:rPr>
              <w:t>5</w:t>
            </w:r>
          </w:p>
        </w:tc>
        <w:tc>
          <w:tcPr>
            <w:tcW w:w="2843" w:type="dxa"/>
          </w:tcPr>
          <w:p w:rsidR="003B015F" w:rsidRPr="007B4A69" w:rsidRDefault="003B015F" w:rsidP="003B015F">
            <w:pPr>
              <w:tabs>
                <w:tab w:val="left" w:pos="930"/>
              </w:tabs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  <w:tr w:rsidR="002D4FE8" w:rsidRPr="007B4A69" w:rsidTr="00E636E8">
        <w:tc>
          <w:tcPr>
            <w:tcW w:w="4536" w:type="dxa"/>
          </w:tcPr>
          <w:p w:rsidR="002D4FE8" w:rsidRDefault="004F22EB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 xml:space="preserve">TRÍCEPS </w:t>
            </w:r>
            <w:r w:rsidR="006C0439">
              <w:rPr>
                <w:rFonts w:ascii="Freestyle Script" w:hAnsi="Freestyle Script" w:cs="Arial"/>
              </w:rPr>
              <w:t>TESTA / ABS OBLÍUO</w:t>
            </w:r>
          </w:p>
        </w:tc>
        <w:tc>
          <w:tcPr>
            <w:tcW w:w="851" w:type="dxa"/>
          </w:tcPr>
          <w:p w:rsidR="002D4FE8" w:rsidRDefault="00303126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4</w:t>
            </w:r>
          </w:p>
        </w:tc>
        <w:tc>
          <w:tcPr>
            <w:tcW w:w="2543" w:type="dxa"/>
          </w:tcPr>
          <w:p w:rsidR="002D4FE8" w:rsidRDefault="004A0870" w:rsidP="003B015F">
            <w:pPr>
              <w:spacing w:after="0" w:line="240" w:lineRule="auto"/>
              <w:rPr>
                <w:rFonts w:ascii="Freestyle Script" w:hAnsi="Freestyle Script" w:cs="Arial"/>
              </w:rPr>
            </w:pPr>
            <w:r>
              <w:rPr>
                <w:rFonts w:ascii="Freestyle Script" w:hAnsi="Freestyle Script" w:cs="Arial"/>
              </w:rPr>
              <w:t>12</w:t>
            </w:r>
            <w:r w:rsidR="006C0439">
              <w:rPr>
                <w:rFonts w:ascii="Freestyle Script" w:hAnsi="Freestyle Script" w:cs="Arial"/>
              </w:rPr>
              <w:t>/12</w:t>
            </w:r>
          </w:p>
        </w:tc>
        <w:tc>
          <w:tcPr>
            <w:tcW w:w="2843" w:type="dxa"/>
          </w:tcPr>
          <w:p w:rsidR="002D4FE8" w:rsidRPr="007B4A69" w:rsidRDefault="002D4FE8" w:rsidP="003B015F">
            <w:pPr>
              <w:tabs>
                <w:tab w:val="left" w:pos="930"/>
              </w:tabs>
              <w:spacing w:after="0" w:line="240" w:lineRule="auto"/>
              <w:rPr>
                <w:rFonts w:ascii="Freestyle Script" w:hAnsi="Freestyle Script" w:cs="Arial"/>
              </w:rPr>
            </w:pPr>
          </w:p>
        </w:tc>
      </w:tr>
    </w:tbl>
    <w:p w:rsidR="002C4D8B" w:rsidRDefault="002C4D8B" w:rsidP="00924952">
      <w:pPr>
        <w:rPr>
          <w:rFonts w:ascii="Arial" w:hAnsi="Arial" w:cs="Arial"/>
          <w:sz w:val="24"/>
          <w:szCs w:val="24"/>
        </w:rPr>
      </w:pPr>
    </w:p>
    <w:p w:rsidR="00C3715C" w:rsidRDefault="00C3715C" w:rsidP="00924952">
      <w:pPr>
        <w:rPr>
          <w:rFonts w:ascii="Arial" w:hAnsi="Arial" w:cs="Arial"/>
          <w:sz w:val="24"/>
          <w:szCs w:val="24"/>
        </w:rPr>
      </w:pPr>
    </w:p>
    <w:p w:rsidR="00B2419B" w:rsidRPr="007B4A69" w:rsidRDefault="00B2419B" w:rsidP="00924952">
      <w:pPr>
        <w:rPr>
          <w:rFonts w:ascii="Arial" w:hAnsi="Arial" w:cs="Arial"/>
          <w:sz w:val="24"/>
          <w:szCs w:val="24"/>
        </w:rPr>
      </w:pPr>
    </w:p>
    <w:sectPr w:rsidR="00B2419B" w:rsidRPr="007B4A69" w:rsidSect="00354962">
      <w:headerReference w:type="even" r:id="rId8"/>
      <w:headerReference w:type="default" r:id="rId9"/>
      <w:headerReference w:type="first" r:id="rId10"/>
      <w:pgSz w:w="11906" w:h="16838"/>
      <w:pgMar w:top="1134" w:right="1700" w:bottom="851" w:left="1701" w:header="567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16AB" w:rsidRDefault="005316AB" w:rsidP="00B714C1">
      <w:pPr>
        <w:spacing w:after="0" w:line="240" w:lineRule="auto"/>
      </w:pPr>
      <w:r>
        <w:separator/>
      </w:r>
    </w:p>
  </w:endnote>
  <w:endnote w:type="continuationSeparator" w:id="0">
    <w:p w:rsidR="005316AB" w:rsidRDefault="005316AB" w:rsidP="00B7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eestyle Script">
    <w:panose1 w:val="030804020302050B0404"/>
    <w:charset w:val="4D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16AB" w:rsidRDefault="005316AB" w:rsidP="00B714C1">
      <w:pPr>
        <w:spacing w:after="0" w:line="240" w:lineRule="auto"/>
      </w:pPr>
      <w:r>
        <w:separator/>
      </w:r>
    </w:p>
  </w:footnote>
  <w:footnote w:type="continuationSeparator" w:id="0">
    <w:p w:rsidR="005316AB" w:rsidRDefault="005316AB" w:rsidP="00B7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7F43" w:rsidRDefault="005316A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896079" o:spid="_x0000_s1026" type="#_x0000_t75" alt="" style="position:absolute;margin-left:0;margin-top:0;width:768.1pt;height:768.1pt;z-index:-1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humbnail_MARCA D’ÁGUA PNG EM PRET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3D63" w:rsidRDefault="005316AB" w:rsidP="00773D63">
    <w:pPr>
      <w:pStyle w:val="Header"/>
      <w:ind w:left="-113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alt="" style="width:147.75pt;height:51pt;mso-width-percent:0;mso-height-percent:0;mso-width-percent:0;mso-height-percent:0">
          <v:imagedata r:id="rId1" o:title="" gain="13107f" grayscale="t" bilevel="t"/>
        </v:shape>
      </w:pict>
    </w:r>
    <w:r>
      <w:rPr>
        <w:noProof/>
      </w:rPr>
      <w:pict>
        <v:shape id="_x0000_i1028" type="#_x0000_t75" alt="" style="width:609pt;height:498.75pt;mso-width-percent:0;mso-height-percent:0;mso-width-percent:0;mso-height-percent:0">
          <v:imagedata r:id="rId2" o:title=""/>
        </v:shape>
      </w:pict>
    </w:r>
    <w:r>
      <w:rPr>
        <w:noProof/>
      </w:rPr>
      <w:pict>
        <v:shape id="_x0000_i1027" type="#_x0000_t75" alt="" style="width:609pt;height:498.75pt;mso-width-percent:0;mso-height-percent:0;mso-width-percent:0;mso-height-percent:0">
          <v:imagedata r:id="rId2" o:title=""/>
        </v:shape>
      </w:pict>
    </w:r>
    <w:r>
      <w:rPr>
        <w:noProof/>
      </w:rPr>
      <w:pict>
        <v:shape id="_x0000_i1026" type="#_x0000_t75" alt="" style="width:609pt;height:498.75pt;mso-width-percent:0;mso-height-percent:0;mso-width-percent:0;mso-height-percent:0">
          <v:imagedata r:id="rId2" o:title=""/>
        </v:shape>
      </w:pict>
    </w:r>
    <w:r>
      <w:rPr>
        <w:noProof/>
      </w:rPr>
      <w:pict>
        <v:shape id="_x0000_i1025" type="#_x0000_t75" alt="" style="width:609pt;height:498.75pt;mso-width-percent:0;mso-height-percent:0;mso-width-percent:0;mso-height-percent:0">
          <v:imagedata r:id="rId2" o:title=""/>
        </v:shape>
      </w:pict>
    </w:r>
  </w:p>
  <w:p w:rsidR="00B714C1" w:rsidRDefault="00B714C1" w:rsidP="00B74CE8">
    <w:pPr>
      <w:pStyle w:val="Header"/>
      <w:ind w:left="-1134"/>
    </w:pPr>
  </w:p>
  <w:p w:rsidR="00B714C1" w:rsidRDefault="00B714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7F43" w:rsidRDefault="005316A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896078" o:spid="_x0000_s1025" type="#_x0000_t75" alt="" style="position:absolute;margin-left:0;margin-top:0;width:768.1pt;height:768.1pt;z-index:-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humbnail_MARCA D’ÁGUA PNG EM PRET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B59"/>
    <w:multiLevelType w:val="hybridMultilevel"/>
    <w:tmpl w:val="C5666A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671FD"/>
    <w:multiLevelType w:val="hybridMultilevel"/>
    <w:tmpl w:val="C5666A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080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5694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attachedTemplate r:id="rId1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4B66"/>
    <w:rsid w:val="0001481F"/>
    <w:rsid w:val="0002256E"/>
    <w:rsid w:val="000257BC"/>
    <w:rsid w:val="000272C2"/>
    <w:rsid w:val="0003576E"/>
    <w:rsid w:val="00051384"/>
    <w:rsid w:val="00051610"/>
    <w:rsid w:val="00065F4E"/>
    <w:rsid w:val="000929A2"/>
    <w:rsid w:val="000A21E2"/>
    <w:rsid w:val="000A589F"/>
    <w:rsid w:val="000B1473"/>
    <w:rsid w:val="000B4863"/>
    <w:rsid w:val="000C220E"/>
    <w:rsid w:val="000C26D9"/>
    <w:rsid w:val="000C5AEC"/>
    <w:rsid w:val="000E405A"/>
    <w:rsid w:val="000F0DEA"/>
    <w:rsid w:val="00162BE6"/>
    <w:rsid w:val="00171BEE"/>
    <w:rsid w:val="00175B19"/>
    <w:rsid w:val="00177454"/>
    <w:rsid w:val="001778A3"/>
    <w:rsid w:val="00190258"/>
    <w:rsid w:val="001B1603"/>
    <w:rsid w:val="001C3CA0"/>
    <w:rsid w:val="001D1EFC"/>
    <w:rsid w:val="001F1CA4"/>
    <w:rsid w:val="001F713E"/>
    <w:rsid w:val="002063EC"/>
    <w:rsid w:val="00211D6D"/>
    <w:rsid w:val="00234388"/>
    <w:rsid w:val="0024649D"/>
    <w:rsid w:val="002508E3"/>
    <w:rsid w:val="002512DF"/>
    <w:rsid w:val="00254FD6"/>
    <w:rsid w:val="0028070B"/>
    <w:rsid w:val="002818A3"/>
    <w:rsid w:val="00294DDB"/>
    <w:rsid w:val="002B6ABE"/>
    <w:rsid w:val="002C4D8B"/>
    <w:rsid w:val="002D4FE8"/>
    <w:rsid w:val="002E2E39"/>
    <w:rsid w:val="002F459A"/>
    <w:rsid w:val="002F6ADD"/>
    <w:rsid w:val="0030086D"/>
    <w:rsid w:val="003008D2"/>
    <w:rsid w:val="00300C7C"/>
    <w:rsid w:val="00303126"/>
    <w:rsid w:val="003150C0"/>
    <w:rsid w:val="0034736F"/>
    <w:rsid w:val="00354962"/>
    <w:rsid w:val="0036498B"/>
    <w:rsid w:val="00366EAE"/>
    <w:rsid w:val="003723E0"/>
    <w:rsid w:val="00375716"/>
    <w:rsid w:val="003A33F5"/>
    <w:rsid w:val="003B015F"/>
    <w:rsid w:val="003C50E0"/>
    <w:rsid w:val="003C664E"/>
    <w:rsid w:val="003F454D"/>
    <w:rsid w:val="00402286"/>
    <w:rsid w:val="00410BF7"/>
    <w:rsid w:val="00422758"/>
    <w:rsid w:val="00424270"/>
    <w:rsid w:val="00424486"/>
    <w:rsid w:val="00433B4B"/>
    <w:rsid w:val="00457F2C"/>
    <w:rsid w:val="00462330"/>
    <w:rsid w:val="00477362"/>
    <w:rsid w:val="00492FB1"/>
    <w:rsid w:val="00495A44"/>
    <w:rsid w:val="004A0870"/>
    <w:rsid w:val="004B1DE6"/>
    <w:rsid w:val="004B5992"/>
    <w:rsid w:val="004B79AA"/>
    <w:rsid w:val="004C5048"/>
    <w:rsid w:val="004C5A1B"/>
    <w:rsid w:val="004C6536"/>
    <w:rsid w:val="004D10E2"/>
    <w:rsid w:val="004E43BA"/>
    <w:rsid w:val="004F22EB"/>
    <w:rsid w:val="004F482B"/>
    <w:rsid w:val="005121F5"/>
    <w:rsid w:val="0051264C"/>
    <w:rsid w:val="00517724"/>
    <w:rsid w:val="005316AB"/>
    <w:rsid w:val="00533270"/>
    <w:rsid w:val="00540F34"/>
    <w:rsid w:val="0057145D"/>
    <w:rsid w:val="005A1BB6"/>
    <w:rsid w:val="005A23DE"/>
    <w:rsid w:val="005A4306"/>
    <w:rsid w:val="005B17AD"/>
    <w:rsid w:val="005B435A"/>
    <w:rsid w:val="005B687E"/>
    <w:rsid w:val="005C6648"/>
    <w:rsid w:val="005D0560"/>
    <w:rsid w:val="005D364B"/>
    <w:rsid w:val="005D5E5A"/>
    <w:rsid w:val="005D7129"/>
    <w:rsid w:val="005E5A3C"/>
    <w:rsid w:val="005F3365"/>
    <w:rsid w:val="006012C7"/>
    <w:rsid w:val="006052FE"/>
    <w:rsid w:val="006136AF"/>
    <w:rsid w:val="006428B7"/>
    <w:rsid w:val="00663420"/>
    <w:rsid w:val="0066552A"/>
    <w:rsid w:val="006815FB"/>
    <w:rsid w:val="006953F8"/>
    <w:rsid w:val="006C0439"/>
    <w:rsid w:val="006C1E3C"/>
    <w:rsid w:val="00723D5B"/>
    <w:rsid w:val="00730A3E"/>
    <w:rsid w:val="00742D5B"/>
    <w:rsid w:val="00750086"/>
    <w:rsid w:val="007630BE"/>
    <w:rsid w:val="007644F5"/>
    <w:rsid w:val="00764C45"/>
    <w:rsid w:val="00773D63"/>
    <w:rsid w:val="007767A3"/>
    <w:rsid w:val="00790604"/>
    <w:rsid w:val="007B0FC3"/>
    <w:rsid w:val="007B4A69"/>
    <w:rsid w:val="007C03CE"/>
    <w:rsid w:val="007C69A1"/>
    <w:rsid w:val="007E1467"/>
    <w:rsid w:val="007E22F3"/>
    <w:rsid w:val="007F1500"/>
    <w:rsid w:val="00805DB5"/>
    <w:rsid w:val="0081694E"/>
    <w:rsid w:val="0082358F"/>
    <w:rsid w:val="00831276"/>
    <w:rsid w:val="008402AD"/>
    <w:rsid w:val="00844CE5"/>
    <w:rsid w:val="00854397"/>
    <w:rsid w:val="008548B4"/>
    <w:rsid w:val="00872B28"/>
    <w:rsid w:val="00885F40"/>
    <w:rsid w:val="00887F43"/>
    <w:rsid w:val="00894FE6"/>
    <w:rsid w:val="008957CB"/>
    <w:rsid w:val="008A41A7"/>
    <w:rsid w:val="008D085B"/>
    <w:rsid w:val="008E129A"/>
    <w:rsid w:val="008F531F"/>
    <w:rsid w:val="008F583C"/>
    <w:rsid w:val="008F7670"/>
    <w:rsid w:val="00905018"/>
    <w:rsid w:val="0091540C"/>
    <w:rsid w:val="00915EE4"/>
    <w:rsid w:val="00924952"/>
    <w:rsid w:val="00924DFE"/>
    <w:rsid w:val="009607D4"/>
    <w:rsid w:val="00962E60"/>
    <w:rsid w:val="009748B5"/>
    <w:rsid w:val="00976CF3"/>
    <w:rsid w:val="0098076A"/>
    <w:rsid w:val="00983C04"/>
    <w:rsid w:val="00987D83"/>
    <w:rsid w:val="009A461F"/>
    <w:rsid w:val="009B6C78"/>
    <w:rsid w:val="009C2CE4"/>
    <w:rsid w:val="00A110E0"/>
    <w:rsid w:val="00A20884"/>
    <w:rsid w:val="00A21BCC"/>
    <w:rsid w:val="00A23747"/>
    <w:rsid w:val="00A25678"/>
    <w:rsid w:val="00A27B49"/>
    <w:rsid w:val="00A31B45"/>
    <w:rsid w:val="00A42023"/>
    <w:rsid w:val="00A44724"/>
    <w:rsid w:val="00A57068"/>
    <w:rsid w:val="00A62829"/>
    <w:rsid w:val="00A8413F"/>
    <w:rsid w:val="00A9507E"/>
    <w:rsid w:val="00AA4911"/>
    <w:rsid w:val="00AA6EE0"/>
    <w:rsid w:val="00AB5262"/>
    <w:rsid w:val="00AC21F9"/>
    <w:rsid w:val="00AD5724"/>
    <w:rsid w:val="00AE7A00"/>
    <w:rsid w:val="00AF522A"/>
    <w:rsid w:val="00B01214"/>
    <w:rsid w:val="00B14B49"/>
    <w:rsid w:val="00B2419B"/>
    <w:rsid w:val="00B35823"/>
    <w:rsid w:val="00B46491"/>
    <w:rsid w:val="00B615FD"/>
    <w:rsid w:val="00B66A36"/>
    <w:rsid w:val="00B714C1"/>
    <w:rsid w:val="00B74CE8"/>
    <w:rsid w:val="00B76376"/>
    <w:rsid w:val="00B959D0"/>
    <w:rsid w:val="00BA025B"/>
    <w:rsid w:val="00BA10F0"/>
    <w:rsid w:val="00BA1DE3"/>
    <w:rsid w:val="00BA262D"/>
    <w:rsid w:val="00BC2FE0"/>
    <w:rsid w:val="00C0345E"/>
    <w:rsid w:val="00C15294"/>
    <w:rsid w:val="00C21269"/>
    <w:rsid w:val="00C34EF1"/>
    <w:rsid w:val="00C353C5"/>
    <w:rsid w:val="00C3715C"/>
    <w:rsid w:val="00C5280E"/>
    <w:rsid w:val="00C63B06"/>
    <w:rsid w:val="00C662FC"/>
    <w:rsid w:val="00C71608"/>
    <w:rsid w:val="00C76E48"/>
    <w:rsid w:val="00CA1F4A"/>
    <w:rsid w:val="00CB1E2C"/>
    <w:rsid w:val="00CC0018"/>
    <w:rsid w:val="00CC13EB"/>
    <w:rsid w:val="00CC52E2"/>
    <w:rsid w:val="00CD7383"/>
    <w:rsid w:val="00CF4B66"/>
    <w:rsid w:val="00D04E9B"/>
    <w:rsid w:val="00D0513D"/>
    <w:rsid w:val="00D0637A"/>
    <w:rsid w:val="00D11714"/>
    <w:rsid w:val="00D427C4"/>
    <w:rsid w:val="00D9142F"/>
    <w:rsid w:val="00DA3E86"/>
    <w:rsid w:val="00DB3DC6"/>
    <w:rsid w:val="00DB4FE5"/>
    <w:rsid w:val="00DD5B2C"/>
    <w:rsid w:val="00DE5573"/>
    <w:rsid w:val="00E148B1"/>
    <w:rsid w:val="00E31EBC"/>
    <w:rsid w:val="00E33A66"/>
    <w:rsid w:val="00E53818"/>
    <w:rsid w:val="00E54DFC"/>
    <w:rsid w:val="00E56A75"/>
    <w:rsid w:val="00E609E1"/>
    <w:rsid w:val="00E636E8"/>
    <w:rsid w:val="00E67C9B"/>
    <w:rsid w:val="00E67DD7"/>
    <w:rsid w:val="00E7170E"/>
    <w:rsid w:val="00E80498"/>
    <w:rsid w:val="00E9796B"/>
    <w:rsid w:val="00EA1EB8"/>
    <w:rsid w:val="00EA70EB"/>
    <w:rsid w:val="00EC4096"/>
    <w:rsid w:val="00EE521E"/>
    <w:rsid w:val="00F00DC1"/>
    <w:rsid w:val="00F0206A"/>
    <w:rsid w:val="00F11263"/>
    <w:rsid w:val="00F43146"/>
    <w:rsid w:val="00F674D4"/>
    <w:rsid w:val="00F82B26"/>
    <w:rsid w:val="00F8615D"/>
    <w:rsid w:val="00F9270C"/>
    <w:rsid w:val="00FA6152"/>
    <w:rsid w:val="00FC31C6"/>
    <w:rsid w:val="00FD0711"/>
    <w:rsid w:val="00FD6EE2"/>
    <w:rsid w:val="00FE13CA"/>
    <w:rsid w:val="00FE59A0"/>
    <w:rsid w:val="00FF4C8B"/>
    <w:rsid w:val="00FF6780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7FC74A5B-8FB8-7947-97B6-AD324788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12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1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4C1"/>
  </w:style>
  <w:style w:type="paragraph" w:styleId="Footer">
    <w:name w:val="footer"/>
    <w:basedOn w:val="Normal"/>
    <w:link w:val="FooterChar"/>
    <w:uiPriority w:val="99"/>
    <w:unhideWhenUsed/>
    <w:rsid w:val="00B71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OneDrive\&#193;rea%20de%20Trabalho\ALUNOS%20PERSONAL\JULIANA%20CATTANI\JULIANA%20CATTANI%20O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406C-C062-447B-9AA9-E0BD4BBB4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C:\Users\USUARIO\OneDrive\Área de Trabalho\ALUNOS PERSONAL\JULIANA CATTANI\JULIANA CATTANI OK.dot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Augusto do Rêgo Franke</cp:lastModifiedBy>
  <cp:revision>2</cp:revision>
  <cp:lastPrinted>2026-01-05T18:41:00Z</cp:lastPrinted>
  <dcterms:created xsi:type="dcterms:W3CDTF">2026-01-06T13:52:00Z</dcterms:created>
  <dcterms:modified xsi:type="dcterms:W3CDTF">2026-01-06T13:52:00Z</dcterms:modified>
</cp:coreProperties>
</file>